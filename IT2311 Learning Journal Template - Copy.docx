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D92D" w14:textId="24B7A79A" w:rsidR="00B42901" w:rsidRDefault="00B42901" w:rsidP="00B42901">
      <w:r w:rsidRPr="00DB7C64">
        <w:rPr>
          <w:b/>
          <w:bCs/>
          <w:sz w:val="28"/>
          <w:szCs w:val="24"/>
        </w:rPr>
        <w:t xml:space="preserve">Learning Points &amp; Reflection </w:t>
      </w:r>
      <w:r w:rsidRPr="00DB7C64">
        <w:rPr>
          <w:i/>
          <w:iCs/>
          <w:color w:val="FF0000"/>
          <w:sz w:val="22"/>
          <w:szCs w:val="20"/>
        </w:rPr>
        <w:t>(DO NOT exceed 1 page</w:t>
      </w:r>
      <w:r w:rsidR="00C7274F">
        <w:rPr>
          <w:i/>
          <w:iCs/>
          <w:color w:val="FF0000"/>
          <w:sz w:val="22"/>
          <w:szCs w:val="20"/>
        </w:rPr>
        <w:t>, do not change the font &amp; font size</w:t>
      </w:r>
      <w:r w:rsidRPr="00DB7C64">
        <w:rPr>
          <w:i/>
          <w:iCs/>
          <w:color w:val="FF0000"/>
          <w:sz w:val="22"/>
          <w:szCs w:val="20"/>
        </w:rPr>
        <w:t>)</w:t>
      </w:r>
    </w:p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C7274F" w14:paraId="517CD214" w14:textId="77777777" w:rsidTr="00885110">
        <w:tc>
          <w:tcPr>
            <w:tcW w:w="3055" w:type="dxa"/>
            <w:shd w:val="clear" w:color="auto" w:fill="E7E6E6" w:themeFill="background2"/>
          </w:tcPr>
          <w:p w14:paraId="398D3BC9" w14:textId="511A0C35" w:rsidR="00C7274F" w:rsidRPr="00C7274F" w:rsidRDefault="00C7274F" w:rsidP="006F0DE3">
            <w:pPr>
              <w:rPr>
                <w:b/>
                <w:bCs/>
              </w:rPr>
            </w:pPr>
            <w:r w:rsidRPr="00C7274F">
              <w:rPr>
                <w:b/>
                <w:bCs/>
              </w:rPr>
              <w:t>Point of Reflection</w:t>
            </w:r>
          </w:p>
        </w:tc>
        <w:tc>
          <w:tcPr>
            <w:tcW w:w="5961" w:type="dxa"/>
            <w:shd w:val="clear" w:color="auto" w:fill="E7E6E6" w:themeFill="background2"/>
          </w:tcPr>
          <w:p w14:paraId="7A3B56C6" w14:textId="37ADEAB8" w:rsidR="00C7274F" w:rsidRPr="00C7274F" w:rsidRDefault="00DC3FFC" w:rsidP="006F0D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Your </w:t>
            </w:r>
            <w:r w:rsidR="00DE7D0A">
              <w:rPr>
                <w:b/>
                <w:bCs/>
              </w:rPr>
              <w:t>Reflection</w:t>
            </w:r>
          </w:p>
        </w:tc>
      </w:tr>
      <w:tr w:rsidR="00DC3FFC" w:rsidRPr="00DC3FFC" w14:paraId="4D987909" w14:textId="77777777" w:rsidTr="00DC3FFC">
        <w:tc>
          <w:tcPr>
            <w:tcW w:w="3055" w:type="dxa"/>
          </w:tcPr>
          <w:p w14:paraId="22EB5A8C" w14:textId="0FCE756E" w:rsidR="00DC3FFC" w:rsidRPr="00DC3FFC" w:rsidRDefault="00C94359" w:rsidP="00D67B98">
            <w:pPr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If you are</w:t>
            </w:r>
            <w:r w:rsidR="00D67B98">
              <w:rPr>
                <w:sz w:val="22"/>
                <w:szCs w:val="20"/>
              </w:rPr>
              <w:t xml:space="preserve"> given a change to redo the </w:t>
            </w:r>
            <w:r w:rsidR="00B029D9">
              <w:rPr>
                <w:sz w:val="22"/>
                <w:szCs w:val="20"/>
              </w:rPr>
              <w:t>assignment</w:t>
            </w:r>
            <w:r w:rsidR="00D67B98">
              <w:rPr>
                <w:sz w:val="22"/>
                <w:szCs w:val="20"/>
              </w:rPr>
              <w:t>, what you would have done differently</w:t>
            </w:r>
            <w:r w:rsidR="00E70481">
              <w:rPr>
                <w:sz w:val="22"/>
                <w:szCs w:val="20"/>
              </w:rPr>
              <w:t xml:space="preserve"> in terms of </w:t>
            </w:r>
            <w:r w:rsidR="00B029D9">
              <w:rPr>
                <w:sz w:val="22"/>
                <w:szCs w:val="20"/>
              </w:rPr>
              <w:t>assignment</w:t>
            </w:r>
            <w:r w:rsidR="00A510F0">
              <w:rPr>
                <w:sz w:val="22"/>
                <w:szCs w:val="20"/>
              </w:rPr>
              <w:t xml:space="preserve"> solution</w:t>
            </w:r>
            <w:r w:rsidR="00E70481">
              <w:rPr>
                <w:sz w:val="22"/>
                <w:szCs w:val="20"/>
              </w:rPr>
              <w:t xml:space="preserve"> perspective.</w:t>
            </w:r>
          </w:p>
        </w:tc>
        <w:tc>
          <w:tcPr>
            <w:tcW w:w="5961" w:type="dxa"/>
          </w:tcPr>
          <w:p w14:paraId="29DB2C11" w14:textId="77777777" w:rsidR="00DC3FFC" w:rsidRDefault="00DC3FFC" w:rsidP="00D67B98">
            <w:pPr>
              <w:jc w:val="left"/>
              <w:rPr>
                <w:sz w:val="22"/>
                <w:szCs w:val="20"/>
              </w:rPr>
            </w:pPr>
          </w:p>
          <w:p w14:paraId="36F6C0AC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469D8A7D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5D51F7A2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6412E15A" w14:textId="77777777" w:rsidR="008A3B9C" w:rsidRDefault="008A3B9C" w:rsidP="00D67B98">
            <w:pPr>
              <w:jc w:val="left"/>
              <w:rPr>
                <w:sz w:val="22"/>
                <w:szCs w:val="20"/>
              </w:rPr>
            </w:pPr>
          </w:p>
          <w:p w14:paraId="109A931E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7E84801F" w14:textId="77777777" w:rsidR="003D51AB" w:rsidRDefault="003D51AB" w:rsidP="00D67B98">
            <w:pPr>
              <w:jc w:val="left"/>
              <w:rPr>
                <w:sz w:val="22"/>
                <w:szCs w:val="20"/>
              </w:rPr>
            </w:pPr>
          </w:p>
          <w:p w14:paraId="1EDED10C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75CE12F5" w14:textId="77777777" w:rsidR="008A3B9C" w:rsidRDefault="008A3B9C" w:rsidP="00D67B98">
            <w:pPr>
              <w:jc w:val="left"/>
              <w:rPr>
                <w:sz w:val="22"/>
                <w:szCs w:val="20"/>
              </w:rPr>
            </w:pPr>
          </w:p>
          <w:p w14:paraId="39FD8307" w14:textId="77777777" w:rsidR="003D51AB" w:rsidRPr="00DC3FFC" w:rsidRDefault="003D51AB" w:rsidP="00D67B98">
            <w:pPr>
              <w:jc w:val="left"/>
              <w:rPr>
                <w:sz w:val="22"/>
                <w:szCs w:val="20"/>
              </w:rPr>
            </w:pPr>
          </w:p>
        </w:tc>
      </w:tr>
      <w:tr w:rsidR="00C1744D" w:rsidRPr="00DC3FFC" w14:paraId="29FCDF57" w14:textId="77777777" w:rsidTr="00DC3FFC">
        <w:tc>
          <w:tcPr>
            <w:tcW w:w="3055" w:type="dxa"/>
          </w:tcPr>
          <w:p w14:paraId="36A3D719" w14:textId="403B480C" w:rsidR="00AE38B6" w:rsidRDefault="00AE38B6" w:rsidP="00D67B98">
            <w:pPr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What are the skills (beyond syllabus, be it technical or otherwise) that you have picked up during this </w:t>
            </w:r>
            <w:r w:rsidR="00B029D9">
              <w:rPr>
                <w:sz w:val="22"/>
                <w:szCs w:val="20"/>
              </w:rPr>
              <w:t>assignment</w:t>
            </w:r>
            <w:r>
              <w:rPr>
                <w:sz w:val="22"/>
                <w:szCs w:val="20"/>
              </w:rPr>
              <w:t xml:space="preserve">. </w:t>
            </w:r>
          </w:p>
        </w:tc>
        <w:tc>
          <w:tcPr>
            <w:tcW w:w="5961" w:type="dxa"/>
          </w:tcPr>
          <w:p w14:paraId="7451ABD5" w14:textId="77777777" w:rsidR="00C1744D" w:rsidRDefault="00C1744D" w:rsidP="00D67B98">
            <w:pPr>
              <w:jc w:val="left"/>
              <w:rPr>
                <w:sz w:val="22"/>
                <w:szCs w:val="20"/>
              </w:rPr>
            </w:pPr>
          </w:p>
          <w:p w14:paraId="59F6E4FA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78CDC0D3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16E6EE8E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0E8DD091" w14:textId="77777777" w:rsidR="008A3B9C" w:rsidRDefault="008A3B9C" w:rsidP="00D67B98">
            <w:pPr>
              <w:jc w:val="left"/>
              <w:rPr>
                <w:sz w:val="22"/>
                <w:szCs w:val="20"/>
              </w:rPr>
            </w:pPr>
          </w:p>
          <w:p w14:paraId="0D4E5D60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4680DD43" w14:textId="77777777" w:rsidR="003327B2" w:rsidRDefault="003327B2" w:rsidP="00D67B98">
            <w:pPr>
              <w:jc w:val="left"/>
              <w:rPr>
                <w:sz w:val="22"/>
                <w:szCs w:val="20"/>
              </w:rPr>
            </w:pPr>
          </w:p>
          <w:p w14:paraId="3FE8C281" w14:textId="77777777" w:rsidR="003D51AB" w:rsidRDefault="003D51AB" w:rsidP="00D67B98">
            <w:pPr>
              <w:jc w:val="left"/>
              <w:rPr>
                <w:sz w:val="22"/>
                <w:szCs w:val="20"/>
              </w:rPr>
            </w:pPr>
          </w:p>
          <w:p w14:paraId="6D2DC261" w14:textId="77777777" w:rsidR="008A3B9C" w:rsidRDefault="008A3B9C" w:rsidP="00D67B98">
            <w:pPr>
              <w:jc w:val="left"/>
              <w:rPr>
                <w:sz w:val="22"/>
                <w:szCs w:val="20"/>
              </w:rPr>
            </w:pPr>
          </w:p>
          <w:p w14:paraId="467FA57F" w14:textId="77777777" w:rsidR="003D51AB" w:rsidRPr="00DC3FFC" w:rsidRDefault="003D51AB" w:rsidP="00D67B98">
            <w:pPr>
              <w:jc w:val="left"/>
              <w:rPr>
                <w:sz w:val="22"/>
                <w:szCs w:val="20"/>
              </w:rPr>
            </w:pPr>
          </w:p>
        </w:tc>
      </w:tr>
      <w:tr w:rsidR="002358FA" w:rsidRPr="00C7274F" w14:paraId="211B5B2E" w14:textId="77777777" w:rsidTr="00F7082D">
        <w:tc>
          <w:tcPr>
            <w:tcW w:w="9016" w:type="dxa"/>
            <w:gridSpan w:val="2"/>
          </w:tcPr>
          <w:p w14:paraId="4F08D68A" w14:textId="25DA7B7D" w:rsidR="002358FA" w:rsidRPr="00DC3FFC" w:rsidRDefault="00DE7D0A" w:rsidP="00885110">
            <w:pPr>
              <w:jc w:val="left"/>
              <w:rPr>
                <w:b/>
                <w:bCs/>
                <w:sz w:val="22"/>
                <w:szCs w:val="20"/>
              </w:rPr>
            </w:pPr>
            <w:r w:rsidRPr="00DC3FFC">
              <w:rPr>
                <w:b/>
                <w:bCs/>
                <w:sz w:val="22"/>
                <w:szCs w:val="20"/>
              </w:rPr>
              <w:t>Reflect how you have acquired the following skills below:</w:t>
            </w:r>
          </w:p>
        </w:tc>
      </w:tr>
      <w:tr w:rsidR="00C7274F" w:rsidRPr="00C7274F" w14:paraId="2DE33371" w14:textId="77777777" w:rsidTr="00885110">
        <w:tc>
          <w:tcPr>
            <w:tcW w:w="3055" w:type="dxa"/>
          </w:tcPr>
          <w:p w14:paraId="6CB97B81" w14:textId="77777777" w:rsidR="006849ED" w:rsidRDefault="005A41CD" w:rsidP="00885110">
            <w:pPr>
              <w:jc w:val="left"/>
              <w:rPr>
                <w:sz w:val="22"/>
                <w:szCs w:val="20"/>
              </w:rPr>
            </w:pPr>
            <w:r w:rsidRPr="007C530E">
              <w:rPr>
                <w:b/>
                <w:bCs/>
                <w:sz w:val="22"/>
                <w:szCs w:val="20"/>
              </w:rPr>
              <w:t>Innovation</w:t>
            </w:r>
            <w:r>
              <w:rPr>
                <w:sz w:val="22"/>
                <w:szCs w:val="20"/>
              </w:rPr>
              <w:t xml:space="preserve"> </w:t>
            </w:r>
          </w:p>
          <w:p w14:paraId="3D5064BD" w14:textId="5301051F" w:rsidR="00C7274F" w:rsidRPr="006849ED" w:rsidRDefault="005A41CD" w:rsidP="00885110">
            <w:pPr>
              <w:jc w:val="left"/>
              <w:rPr>
                <w:i/>
                <w:iCs/>
                <w:sz w:val="22"/>
                <w:szCs w:val="20"/>
              </w:rPr>
            </w:pPr>
            <w:r w:rsidRPr="006849ED">
              <w:rPr>
                <w:i/>
                <w:iCs/>
                <w:sz w:val="20"/>
                <w:szCs w:val="18"/>
              </w:rPr>
              <w:t>(</w:t>
            </w:r>
            <w:r w:rsidR="00C1744D" w:rsidRPr="006849ED">
              <w:rPr>
                <w:i/>
                <w:iCs/>
                <w:sz w:val="20"/>
                <w:szCs w:val="18"/>
              </w:rPr>
              <w:t>Able</w:t>
            </w:r>
            <w:r w:rsidRPr="006849ED">
              <w:rPr>
                <w:i/>
                <w:iCs/>
                <w:sz w:val="20"/>
                <w:szCs w:val="18"/>
              </w:rPr>
              <w:t xml:space="preserve"> to think of </w:t>
            </w:r>
            <w:r w:rsidR="00356C71" w:rsidRPr="006849ED">
              <w:rPr>
                <w:i/>
                <w:iCs/>
                <w:sz w:val="20"/>
                <w:szCs w:val="18"/>
              </w:rPr>
              <w:t>creative or new solutions to solve problem)</w:t>
            </w:r>
          </w:p>
        </w:tc>
        <w:tc>
          <w:tcPr>
            <w:tcW w:w="5961" w:type="dxa"/>
          </w:tcPr>
          <w:p w14:paraId="35F47E3A" w14:textId="77777777" w:rsidR="00C7274F" w:rsidRDefault="00C7274F" w:rsidP="00885110">
            <w:pPr>
              <w:jc w:val="left"/>
              <w:rPr>
                <w:sz w:val="22"/>
                <w:szCs w:val="20"/>
              </w:rPr>
            </w:pPr>
          </w:p>
          <w:p w14:paraId="0111F3A3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5CDD5A40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45D161BF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64BA30C7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3C2B1182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39ABC881" w14:textId="77777777" w:rsidR="008A3B9C" w:rsidRDefault="008A3B9C" w:rsidP="00885110">
            <w:pPr>
              <w:jc w:val="left"/>
              <w:rPr>
                <w:sz w:val="22"/>
                <w:szCs w:val="20"/>
              </w:rPr>
            </w:pPr>
          </w:p>
          <w:p w14:paraId="49C9D5BA" w14:textId="77777777" w:rsidR="008A3B9C" w:rsidRDefault="008A3B9C" w:rsidP="00885110">
            <w:pPr>
              <w:jc w:val="left"/>
              <w:rPr>
                <w:sz w:val="22"/>
                <w:szCs w:val="20"/>
              </w:rPr>
            </w:pPr>
          </w:p>
          <w:p w14:paraId="03579C0B" w14:textId="77777777" w:rsidR="003D51AB" w:rsidRDefault="003D51AB" w:rsidP="00885110">
            <w:pPr>
              <w:jc w:val="left"/>
              <w:rPr>
                <w:sz w:val="22"/>
                <w:szCs w:val="20"/>
              </w:rPr>
            </w:pPr>
          </w:p>
          <w:p w14:paraId="50357556" w14:textId="77777777" w:rsidR="003D51AB" w:rsidRPr="00C7274F" w:rsidRDefault="003D51AB" w:rsidP="00885110">
            <w:pPr>
              <w:jc w:val="left"/>
              <w:rPr>
                <w:sz w:val="22"/>
                <w:szCs w:val="20"/>
              </w:rPr>
            </w:pPr>
          </w:p>
        </w:tc>
      </w:tr>
      <w:tr w:rsidR="007C530E" w:rsidRPr="00C7274F" w14:paraId="0A998834" w14:textId="77777777" w:rsidTr="00885110">
        <w:tc>
          <w:tcPr>
            <w:tcW w:w="3055" w:type="dxa"/>
          </w:tcPr>
          <w:p w14:paraId="509E42CF" w14:textId="77777777" w:rsidR="006849ED" w:rsidRDefault="007C530E" w:rsidP="00885110">
            <w:pPr>
              <w:jc w:val="left"/>
              <w:rPr>
                <w:sz w:val="22"/>
                <w:szCs w:val="20"/>
              </w:rPr>
            </w:pPr>
            <w:r w:rsidRPr="00CC7D18">
              <w:rPr>
                <w:b/>
                <w:bCs/>
                <w:sz w:val="22"/>
                <w:szCs w:val="20"/>
              </w:rPr>
              <w:t>Critical Thinking</w:t>
            </w:r>
            <w:r>
              <w:rPr>
                <w:sz w:val="22"/>
                <w:szCs w:val="20"/>
              </w:rPr>
              <w:t xml:space="preserve"> </w:t>
            </w:r>
          </w:p>
          <w:p w14:paraId="2D1CABCA" w14:textId="3289F2AF" w:rsidR="007C530E" w:rsidRPr="006849ED" w:rsidRDefault="007C530E" w:rsidP="00885110">
            <w:pPr>
              <w:jc w:val="left"/>
              <w:rPr>
                <w:i/>
                <w:iCs/>
                <w:sz w:val="22"/>
                <w:szCs w:val="20"/>
              </w:rPr>
            </w:pPr>
            <w:r w:rsidRPr="006849ED">
              <w:rPr>
                <w:i/>
                <w:iCs/>
                <w:sz w:val="20"/>
                <w:szCs w:val="18"/>
              </w:rPr>
              <w:t>(</w:t>
            </w:r>
            <w:r w:rsidR="00C1744D" w:rsidRPr="006849ED">
              <w:rPr>
                <w:i/>
                <w:iCs/>
                <w:sz w:val="20"/>
                <w:szCs w:val="18"/>
              </w:rPr>
              <w:t>Able</w:t>
            </w:r>
            <w:r w:rsidRPr="006849ED">
              <w:rPr>
                <w:i/>
                <w:iCs/>
                <w:sz w:val="20"/>
                <w:szCs w:val="18"/>
              </w:rPr>
              <w:t xml:space="preserve"> to </w:t>
            </w:r>
            <w:proofErr w:type="spellStart"/>
            <w:r w:rsidRPr="006849ED">
              <w:rPr>
                <w:i/>
                <w:iCs/>
                <w:sz w:val="20"/>
                <w:szCs w:val="18"/>
              </w:rPr>
              <w:t>analyse</w:t>
            </w:r>
            <w:proofErr w:type="spellEnd"/>
            <w:r w:rsidRPr="006849ED">
              <w:rPr>
                <w:i/>
                <w:iCs/>
                <w:sz w:val="20"/>
                <w:szCs w:val="18"/>
              </w:rPr>
              <w:t xml:space="preserve"> evidence and apply logical reasoning </w:t>
            </w:r>
            <w:r w:rsidR="001C1BAB" w:rsidRPr="006849ED">
              <w:rPr>
                <w:i/>
                <w:iCs/>
                <w:sz w:val="20"/>
                <w:szCs w:val="18"/>
              </w:rPr>
              <w:t>to develop effective solutions to problems</w:t>
            </w:r>
            <w:r w:rsidR="00CC7D18" w:rsidRPr="006849ED">
              <w:rPr>
                <w:i/>
                <w:iCs/>
                <w:sz w:val="20"/>
                <w:szCs w:val="18"/>
              </w:rPr>
              <w:t>)</w:t>
            </w:r>
          </w:p>
        </w:tc>
        <w:tc>
          <w:tcPr>
            <w:tcW w:w="5961" w:type="dxa"/>
          </w:tcPr>
          <w:p w14:paraId="2C804197" w14:textId="77777777" w:rsidR="007C530E" w:rsidRDefault="007C530E" w:rsidP="00885110">
            <w:pPr>
              <w:jc w:val="left"/>
              <w:rPr>
                <w:sz w:val="22"/>
                <w:szCs w:val="20"/>
              </w:rPr>
            </w:pPr>
          </w:p>
          <w:p w14:paraId="5AEDD84D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37AE43B3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37D3B40C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06B47465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7BC96C56" w14:textId="77777777" w:rsidR="00A510F0" w:rsidRDefault="00A510F0" w:rsidP="00885110">
            <w:pPr>
              <w:jc w:val="left"/>
              <w:rPr>
                <w:sz w:val="22"/>
                <w:szCs w:val="20"/>
              </w:rPr>
            </w:pPr>
          </w:p>
          <w:p w14:paraId="0EC634E7" w14:textId="77777777" w:rsidR="008A3B9C" w:rsidRDefault="008A3B9C" w:rsidP="00885110">
            <w:pPr>
              <w:jc w:val="left"/>
              <w:rPr>
                <w:sz w:val="22"/>
                <w:szCs w:val="20"/>
              </w:rPr>
            </w:pPr>
          </w:p>
          <w:p w14:paraId="63AF01F1" w14:textId="77777777" w:rsidR="008A3B9C" w:rsidRDefault="008A3B9C" w:rsidP="00885110">
            <w:pPr>
              <w:jc w:val="left"/>
              <w:rPr>
                <w:sz w:val="22"/>
                <w:szCs w:val="20"/>
              </w:rPr>
            </w:pPr>
          </w:p>
          <w:p w14:paraId="78B4267D" w14:textId="77777777" w:rsidR="003D51AB" w:rsidRDefault="003D51AB" w:rsidP="00885110">
            <w:pPr>
              <w:jc w:val="left"/>
              <w:rPr>
                <w:sz w:val="22"/>
                <w:szCs w:val="20"/>
              </w:rPr>
            </w:pPr>
          </w:p>
          <w:p w14:paraId="47A2E3C0" w14:textId="77777777" w:rsidR="003D51AB" w:rsidRDefault="003D51AB" w:rsidP="00885110">
            <w:pPr>
              <w:jc w:val="left"/>
              <w:rPr>
                <w:sz w:val="22"/>
                <w:szCs w:val="20"/>
              </w:rPr>
            </w:pPr>
          </w:p>
          <w:p w14:paraId="3FF73ADA" w14:textId="77777777" w:rsidR="003D51AB" w:rsidRPr="00C7274F" w:rsidRDefault="003D51AB" w:rsidP="00885110">
            <w:pPr>
              <w:jc w:val="left"/>
              <w:rPr>
                <w:sz w:val="22"/>
                <w:szCs w:val="20"/>
              </w:rPr>
            </w:pPr>
          </w:p>
        </w:tc>
      </w:tr>
    </w:tbl>
    <w:p w14:paraId="1902D02B" w14:textId="77777777" w:rsidR="0027495D" w:rsidRPr="006F0DE3" w:rsidRDefault="0027495D" w:rsidP="006F0DE3"/>
    <w:sectPr w:rsidR="0027495D" w:rsidRPr="006F0DE3" w:rsidSect="00622815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C2DD5" w14:textId="77777777" w:rsidR="00DA0A7C" w:rsidRDefault="00DA0A7C" w:rsidP="002079EE">
      <w:pPr>
        <w:spacing w:after="0" w:line="240" w:lineRule="auto"/>
      </w:pPr>
      <w:r>
        <w:separator/>
      </w:r>
    </w:p>
  </w:endnote>
  <w:endnote w:type="continuationSeparator" w:id="0">
    <w:p w14:paraId="570F426F" w14:textId="77777777" w:rsidR="00DA0A7C" w:rsidRDefault="00DA0A7C" w:rsidP="0020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B211" w14:textId="77777777" w:rsidR="00CA36E7" w:rsidRDefault="00CA36E7">
    <w:pPr>
      <w:pStyle w:val="Footer"/>
      <w:pBdr>
        <w:bottom w:val="single" w:sz="6" w:space="1" w:color="auto"/>
      </w:pBdr>
    </w:pPr>
  </w:p>
  <w:p w14:paraId="4C8CFE7B" w14:textId="6099E8B1" w:rsidR="00CA36E7" w:rsidRPr="002079EE" w:rsidRDefault="004B340A" w:rsidP="002079EE">
    <w:pPr>
      <w:pStyle w:val="Footer"/>
      <w:spacing w:before="240"/>
    </w:pPr>
    <w:r>
      <w:t>IT</w:t>
    </w:r>
    <w:r w:rsidR="006F0DE3">
      <w:t>23</w:t>
    </w:r>
    <w:r w:rsidR="005E35F5">
      <w:t>11</w:t>
    </w:r>
    <w:r w:rsidR="00A95DC0">
      <w:t xml:space="preserve"> / </w:t>
    </w:r>
    <w:r w:rsidR="00A031A8">
      <w:t>20</w:t>
    </w:r>
    <w:r w:rsidR="00E7433F">
      <w:t>2</w:t>
    </w:r>
    <w:r w:rsidR="00E21510">
      <w:t>5</w:t>
    </w:r>
    <w:r w:rsidR="00E7433F">
      <w:t>S</w:t>
    </w:r>
    <w:r w:rsidR="005E35F5">
      <w:t>2</w:t>
    </w:r>
    <w:r w:rsidR="00CA36E7"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4D0B" w14:textId="77777777" w:rsidR="00CA36E7" w:rsidRDefault="00CA36E7" w:rsidP="00204767">
    <w:pPr>
      <w:pStyle w:val="Footer"/>
      <w:pBdr>
        <w:bottom w:val="single" w:sz="6" w:space="1" w:color="auto"/>
      </w:pBdr>
    </w:pPr>
  </w:p>
  <w:p w14:paraId="0F4F5BB1" w14:textId="6D4581BE" w:rsidR="00CA36E7" w:rsidRPr="002079EE" w:rsidRDefault="004B340A" w:rsidP="00204767">
    <w:pPr>
      <w:pStyle w:val="Footer"/>
      <w:spacing w:before="240"/>
    </w:pPr>
    <w:r>
      <w:t>IT</w:t>
    </w:r>
    <w:r w:rsidR="00AE6E6F">
      <w:t>D212</w:t>
    </w:r>
    <w:r w:rsidR="00A031A8">
      <w:t xml:space="preserve"> / 20</w:t>
    </w:r>
    <w:r w:rsidR="00E7433F">
      <w:t>2</w:t>
    </w:r>
    <w:r w:rsidR="00AE6E6F">
      <w:t>3</w:t>
    </w:r>
    <w:r w:rsidR="00E7433F">
      <w:t>S</w:t>
    </w:r>
    <w:r w:rsidR="00AE6E6F">
      <w:t>1</w:t>
    </w:r>
    <w:r w:rsidR="00CA36E7">
      <w:ptab w:relativeTo="margin" w:alignment="right" w:leader="none"/>
    </w:r>
    <w:r w:rsidR="00CA36E7" w:rsidRPr="002079EE">
      <w:t xml:space="preserve">Page </w:t>
    </w:r>
    <w:r w:rsidR="00CA36E7" w:rsidRPr="002079EE">
      <w:rPr>
        <w:bCs/>
      </w:rPr>
      <w:fldChar w:fldCharType="begin"/>
    </w:r>
    <w:r w:rsidR="00CA36E7" w:rsidRPr="002079EE">
      <w:rPr>
        <w:bCs/>
      </w:rPr>
      <w:instrText xml:space="preserve"> PAGE  \* Arabic  \* MERGEFORMAT </w:instrText>
    </w:r>
    <w:r w:rsidR="00CA36E7" w:rsidRPr="002079EE">
      <w:rPr>
        <w:bCs/>
      </w:rPr>
      <w:fldChar w:fldCharType="separate"/>
    </w:r>
    <w:r w:rsidR="00862259">
      <w:rPr>
        <w:bCs/>
        <w:noProof/>
      </w:rPr>
      <w:t>1</w:t>
    </w:r>
    <w:r w:rsidR="00CA36E7" w:rsidRPr="002079EE">
      <w:rPr>
        <w:bCs/>
      </w:rPr>
      <w:fldChar w:fldCharType="end"/>
    </w:r>
    <w:r w:rsidR="00CA36E7" w:rsidRPr="002079EE">
      <w:t xml:space="preserve"> of </w:t>
    </w:r>
    <w:r w:rsidR="00CA36E7" w:rsidRPr="002079EE">
      <w:rPr>
        <w:bCs/>
      </w:rPr>
      <w:fldChar w:fldCharType="begin"/>
    </w:r>
    <w:r w:rsidR="00CA36E7" w:rsidRPr="002079EE">
      <w:rPr>
        <w:bCs/>
      </w:rPr>
      <w:instrText xml:space="preserve"> NUMPAGES  \* Arabic  \* MERGEFORMAT </w:instrText>
    </w:r>
    <w:r w:rsidR="00CA36E7" w:rsidRPr="002079EE">
      <w:rPr>
        <w:bCs/>
      </w:rPr>
      <w:fldChar w:fldCharType="separate"/>
    </w:r>
    <w:r w:rsidR="00862259">
      <w:rPr>
        <w:bCs/>
        <w:noProof/>
      </w:rPr>
      <w:t>37</w:t>
    </w:r>
    <w:r w:rsidR="00CA36E7" w:rsidRPr="002079EE">
      <w:rPr>
        <w:bCs/>
      </w:rPr>
      <w:fldChar w:fldCharType="end"/>
    </w:r>
  </w:p>
  <w:p w14:paraId="727D4DB8" w14:textId="77777777" w:rsidR="00CA36E7" w:rsidRDefault="00CA36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7B86" w14:textId="77777777" w:rsidR="00DA0A7C" w:rsidRDefault="00DA0A7C" w:rsidP="002079EE">
      <w:pPr>
        <w:spacing w:after="0" w:line="240" w:lineRule="auto"/>
      </w:pPr>
      <w:r>
        <w:separator/>
      </w:r>
    </w:p>
  </w:footnote>
  <w:footnote w:type="continuationSeparator" w:id="0">
    <w:p w14:paraId="31F434D1" w14:textId="77777777" w:rsidR="00DA0A7C" w:rsidRDefault="00DA0A7C" w:rsidP="00207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28A8" w14:textId="604E8DDE" w:rsidR="00A51FEA" w:rsidRDefault="00A51F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A56F77" wp14:editId="1FE7161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4445"/>
              <wp:wrapNone/>
              <wp:docPr id="6" name="Text Box 6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CD9ED" w14:textId="1CB13CD4" w:rsidR="00A51FEA" w:rsidRPr="00A51FEA" w:rsidRDefault="00A51FEA" w:rsidP="00A51F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FE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56F7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Official (Open)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5D2CD9ED" w14:textId="1CB13CD4" w:rsidR="00A51FEA" w:rsidRPr="00A51FEA" w:rsidRDefault="00A51FEA" w:rsidP="00A51F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FE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109D" w14:textId="14D84D7C" w:rsidR="00CA36E7" w:rsidRDefault="00A51FEA" w:rsidP="002E5C1C">
    <w:pPr>
      <w:pStyle w:val="Header"/>
      <w:pBdr>
        <w:bottom w:val="single" w:sz="6" w:space="1" w:color="auto"/>
      </w:pBdr>
      <w:spacing w:line="276" w:lineRule="auto"/>
      <w:rPr>
        <w:noProof/>
      </w:rPr>
    </w:pPr>
    <w:r>
      <w:rPr>
        <w:noProof/>
        <w:lang w:eastAsia="en-SG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CE8C83" wp14:editId="7FB80A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4445"/>
              <wp:wrapNone/>
              <wp:docPr id="7" name="Text Box 7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06985" w14:textId="600CF1A6" w:rsidR="00A51FEA" w:rsidRPr="00A51FEA" w:rsidRDefault="00A51FEA" w:rsidP="00A51F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FE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E8C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Official (Open)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56F06985" w14:textId="600CF1A6" w:rsidR="00A51FEA" w:rsidRPr="00A51FEA" w:rsidRDefault="00A51FEA" w:rsidP="00A51F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FE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35F5">
      <w:rPr>
        <w:noProof/>
      </w:rPr>
      <w:drawing>
        <wp:inline distT="0" distB="0" distL="0" distR="0" wp14:anchorId="492152E8" wp14:editId="66B6FC33">
          <wp:extent cx="1487606" cy="203297"/>
          <wp:effectExtent l="0" t="0" r="0" b="6350"/>
          <wp:docPr id="1069567546" name="Picture 1" descr="A black background with red and blue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567546" name="Picture 1" descr="A black background with red and blue letter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84" t="41934" r="7235" b="41561"/>
                  <a:stretch/>
                </pic:blipFill>
                <pic:spPr bwMode="auto">
                  <a:xfrm>
                    <a:off x="0" y="0"/>
                    <a:ext cx="1544079" cy="211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CA36E7">
      <w:rPr>
        <w:noProof/>
      </w:rPr>
      <w:t xml:space="preserve">  </w:t>
    </w:r>
    <w:r w:rsidR="00CA36E7">
      <w:rPr>
        <w:noProof/>
      </w:rPr>
      <w:ptab w:relativeTo="margin" w:alignment="right" w:leader="none"/>
    </w:r>
    <w:r w:rsidR="00622815">
      <w:rPr>
        <w:noProof/>
      </w:rPr>
      <w:t>Learning Journal</w:t>
    </w:r>
  </w:p>
  <w:p w14:paraId="41C518AC" w14:textId="77777777" w:rsidR="00CA36E7" w:rsidRDefault="00CA36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4999" w14:textId="025171E1" w:rsidR="00CA36E7" w:rsidRDefault="00A51FEA" w:rsidP="00204767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8A79F1" wp14:editId="39181A70">
              <wp:simplePos x="914400" y="448733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4445"/>
              <wp:wrapNone/>
              <wp:docPr id="4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6EDDA9" w14:textId="343A794F" w:rsidR="00A51FEA" w:rsidRPr="00A51FEA" w:rsidRDefault="00A51FEA" w:rsidP="00A51F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FE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A79F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Official (Open)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2C6EDDA9" w14:textId="343A794F" w:rsidR="00A51FEA" w:rsidRPr="00A51FEA" w:rsidRDefault="00A51FEA" w:rsidP="00A51F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FE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8FC5C3B" w14:textId="77777777" w:rsidR="00CA36E7" w:rsidRDefault="00CA36E7" w:rsidP="00204767">
    <w:pPr>
      <w:pStyle w:val="Header"/>
      <w:jc w:val="center"/>
    </w:pPr>
  </w:p>
  <w:p w14:paraId="346B219F" w14:textId="77777777" w:rsidR="00CA36E7" w:rsidRDefault="00CA36E7" w:rsidP="00204767">
    <w:pPr>
      <w:pStyle w:val="Header"/>
      <w:jc w:val="center"/>
    </w:pPr>
    <w:r>
      <w:rPr>
        <w:noProof/>
        <w:lang w:eastAsia="en-SG"/>
      </w:rPr>
      <w:drawing>
        <wp:inline distT="0" distB="0" distL="0" distR="0" wp14:anchorId="043723A9" wp14:editId="525FB03C">
          <wp:extent cx="2889843" cy="533400"/>
          <wp:effectExtent l="0" t="0" r="635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porate_nyp_logo-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0242" cy="607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F5909B" w14:textId="77777777" w:rsidR="00CA36E7" w:rsidRDefault="00CA36E7" w:rsidP="00204767">
    <w:pPr>
      <w:pStyle w:val="Header"/>
      <w:jc w:val="center"/>
    </w:pPr>
  </w:p>
  <w:p w14:paraId="43B9347E" w14:textId="77777777" w:rsidR="00CA36E7" w:rsidRDefault="00CA36E7" w:rsidP="00204767">
    <w:pPr>
      <w:pStyle w:val="Header"/>
      <w:jc w:val="center"/>
    </w:pPr>
  </w:p>
  <w:p w14:paraId="331FA9BB" w14:textId="77777777" w:rsidR="00CA36E7" w:rsidRPr="00204767" w:rsidRDefault="00CA36E7" w:rsidP="00204767">
    <w:pPr>
      <w:pStyle w:val="Header"/>
      <w:jc w:val="center"/>
      <w:rPr>
        <w:b/>
        <w:sz w:val="32"/>
      </w:rPr>
    </w:pPr>
    <w:r w:rsidRPr="00204767">
      <w:rPr>
        <w:b/>
        <w:sz w:val="32"/>
      </w:rPr>
      <w:t>School of Information Technology</w:t>
    </w:r>
  </w:p>
  <w:p w14:paraId="60BF2A3F" w14:textId="77777777" w:rsidR="00CA36E7" w:rsidRDefault="00CA36E7" w:rsidP="0020476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A348C0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876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1E9FB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3ACE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6E6CA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52F9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2627B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FE584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601D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D689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37ACD"/>
    <w:multiLevelType w:val="hybridMultilevel"/>
    <w:tmpl w:val="B48E2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D507B2"/>
    <w:multiLevelType w:val="hybridMultilevel"/>
    <w:tmpl w:val="F690B46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0F3994"/>
    <w:multiLevelType w:val="hybridMultilevel"/>
    <w:tmpl w:val="F690B4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C14AAC"/>
    <w:multiLevelType w:val="hybridMultilevel"/>
    <w:tmpl w:val="BC6CF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D17C2"/>
    <w:multiLevelType w:val="hybridMultilevel"/>
    <w:tmpl w:val="27402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711B3"/>
    <w:multiLevelType w:val="hybridMultilevel"/>
    <w:tmpl w:val="A0F0C78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1D7AFD"/>
    <w:multiLevelType w:val="hybridMultilevel"/>
    <w:tmpl w:val="2D0C87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F7E22"/>
    <w:multiLevelType w:val="hybridMultilevel"/>
    <w:tmpl w:val="618EE7C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C6482F"/>
    <w:multiLevelType w:val="hybridMultilevel"/>
    <w:tmpl w:val="B48E23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F71832"/>
    <w:multiLevelType w:val="hybridMultilevel"/>
    <w:tmpl w:val="FCA4ED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131AF"/>
    <w:multiLevelType w:val="hybridMultilevel"/>
    <w:tmpl w:val="33BE5D3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47D6D"/>
    <w:multiLevelType w:val="hybridMultilevel"/>
    <w:tmpl w:val="33BE5D34"/>
    <w:lvl w:ilvl="0" w:tplc="81E82C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B59F1"/>
    <w:multiLevelType w:val="hybridMultilevel"/>
    <w:tmpl w:val="E3EEA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4740">
    <w:abstractNumId w:val="21"/>
  </w:num>
  <w:num w:numId="2" w16cid:durableId="1428379130">
    <w:abstractNumId w:val="14"/>
  </w:num>
  <w:num w:numId="3" w16cid:durableId="1078093588">
    <w:abstractNumId w:val="13"/>
  </w:num>
  <w:num w:numId="4" w16cid:durableId="582378496">
    <w:abstractNumId w:val="10"/>
  </w:num>
  <w:num w:numId="5" w16cid:durableId="972635695">
    <w:abstractNumId w:val="19"/>
  </w:num>
  <w:num w:numId="6" w16cid:durableId="1044524058">
    <w:abstractNumId w:val="20"/>
  </w:num>
  <w:num w:numId="7" w16cid:durableId="2065643074">
    <w:abstractNumId w:val="17"/>
  </w:num>
  <w:num w:numId="8" w16cid:durableId="591595011">
    <w:abstractNumId w:val="15"/>
  </w:num>
  <w:num w:numId="9" w16cid:durableId="1304968817">
    <w:abstractNumId w:val="11"/>
  </w:num>
  <w:num w:numId="10" w16cid:durableId="2891733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12971902">
    <w:abstractNumId w:val="12"/>
  </w:num>
  <w:num w:numId="12" w16cid:durableId="1802461409">
    <w:abstractNumId w:val="18"/>
  </w:num>
  <w:num w:numId="13" w16cid:durableId="158618802">
    <w:abstractNumId w:val="22"/>
  </w:num>
  <w:num w:numId="14" w16cid:durableId="108668771">
    <w:abstractNumId w:val="16"/>
  </w:num>
  <w:num w:numId="15" w16cid:durableId="1783038996">
    <w:abstractNumId w:val="9"/>
  </w:num>
  <w:num w:numId="16" w16cid:durableId="1994292383">
    <w:abstractNumId w:val="7"/>
  </w:num>
  <w:num w:numId="17" w16cid:durableId="753818134">
    <w:abstractNumId w:val="6"/>
  </w:num>
  <w:num w:numId="18" w16cid:durableId="350183982">
    <w:abstractNumId w:val="5"/>
  </w:num>
  <w:num w:numId="19" w16cid:durableId="127671383">
    <w:abstractNumId w:val="4"/>
  </w:num>
  <w:num w:numId="20" w16cid:durableId="1192181665">
    <w:abstractNumId w:val="8"/>
  </w:num>
  <w:num w:numId="21" w16cid:durableId="1946420716">
    <w:abstractNumId w:val="3"/>
  </w:num>
  <w:num w:numId="22" w16cid:durableId="212665594">
    <w:abstractNumId w:val="2"/>
  </w:num>
  <w:num w:numId="23" w16cid:durableId="589899566">
    <w:abstractNumId w:val="1"/>
  </w:num>
  <w:num w:numId="24" w16cid:durableId="1885170355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25B"/>
    <w:rsid w:val="0000122D"/>
    <w:rsid w:val="00001A5B"/>
    <w:rsid w:val="00012F94"/>
    <w:rsid w:val="00016F0B"/>
    <w:rsid w:val="000279AE"/>
    <w:rsid w:val="00044513"/>
    <w:rsid w:val="00070B22"/>
    <w:rsid w:val="000721E6"/>
    <w:rsid w:val="00077F4A"/>
    <w:rsid w:val="0008574C"/>
    <w:rsid w:val="00094380"/>
    <w:rsid w:val="0009477A"/>
    <w:rsid w:val="00095A4B"/>
    <w:rsid w:val="00096C03"/>
    <w:rsid w:val="00097D83"/>
    <w:rsid w:val="000A4408"/>
    <w:rsid w:val="000B44DF"/>
    <w:rsid w:val="000C561D"/>
    <w:rsid w:val="000D0682"/>
    <w:rsid w:val="000D5AD2"/>
    <w:rsid w:val="000E665A"/>
    <w:rsid w:val="001121B3"/>
    <w:rsid w:val="00116296"/>
    <w:rsid w:val="00121133"/>
    <w:rsid w:val="00121563"/>
    <w:rsid w:val="00122A61"/>
    <w:rsid w:val="00132DB2"/>
    <w:rsid w:val="00137907"/>
    <w:rsid w:val="00142B61"/>
    <w:rsid w:val="00143911"/>
    <w:rsid w:val="00144A85"/>
    <w:rsid w:val="00152E7B"/>
    <w:rsid w:val="00156D4F"/>
    <w:rsid w:val="00171432"/>
    <w:rsid w:val="00172B4D"/>
    <w:rsid w:val="00177E58"/>
    <w:rsid w:val="00180DC3"/>
    <w:rsid w:val="001939F8"/>
    <w:rsid w:val="001A0CCD"/>
    <w:rsid w:val="001B07E6"/>
    <w:rsid w:val="001B2104"/>
    <w:rsid w:val="001B3DB8"/>
    <w:rsid w:val="001C19B3"/>
    <w:rsid w:val="001C1BAB"/>
    <w:rsid w:val="001D1CEE"/>
    <w:rsid w:val="001D61C2"/>
    <w:rsid w:val="001E17FB"/>
    <w:rsid w:val="001E3B2D"/>
    <w:rsid w:val="001F49A7"/>
    <w:rsid w:val="001F5AAB"/>
    <w:rsid w:val="002009E9"/>
    <w:rsid w:val="002028AF"/>
    <w:rsid w:val="00204767"/>
    <w:rsid w:val="002076CA"/>
    <w:rsid w:val="002079EE"/>
    <w:rsid w:val="0021072B"/>
    <w:rsid w:val="002124F5"/>
    <w:rsid w:val="00215E51"/>
    <w:rsid w:val="00216804"/>
    <w:rsid w:val="00224FD0"/>
    <w:rsid w:val="00232FCE"/>
    <w:rsid w:val="0023348E"/>
    <w:rsid w:val="00233A30"/>
    <w:rsid w:val="00233A4C"/>
    <w:rsid w:val="002358FA"/>
    <w:rsid w:val="0024052B"/>
    <w:rsid w:val="00245714"/>
    <w:rsid w:val="00252A10"/>
    <w:rsid w:val="00252EB2"/>
    <w:rsid w:val="00262BE7"/>
    <w:rsid w:val="00262F68"/>
    <w:rsid w:val="00264268"/>
    <w:rsid w:val="00265E73"/>
    <w:rsid w:val="002700F8"/>
    <w:rsid w:val="0027495D"/>
    <w:rsid w:val="002750A6"/>
    <w:rsid w:val="002758EC"/>
    <w:rsid w:val="00280DCF"/>
    <w:rsid w:val="002852DD"/>
    <w:rsid w:val="00290F63"/>
    <w:rsid w:val="002936FD"/>
    <w:rsid w:val="002957E7"/>
    <w:rsid w:val="002A1C76"/>
    <w:rsid w:val="002B18D3"/>
    <w:rsid w:val="002C2716"/>
    <w:rsid w:val="002C3699"/>
    <w:rsid w:val="002C4582"/>
    <w:rsid w:val="002C6B29"/>
    <w:rsid w:val="002D0BDA"/>
    <w:rsid w:val="002D24C1"/>
    <w:rsid w:val="002D53BF"/>
    <w:rsid w:val="002D731C"/>
    <w:rsid w:val="002E29D3"/>
    <w:rsid w:val="002E3A1D"/>
    <w:rsid w:val="002E5061"/>
    <w:rsid w:val="002E5C1C"/>
    <w:rsid w:val="00301783"/>
    <w:rsid w:val="00302C73"/>
    <w:rsid w:val="00311062"/>
    <w:rsid w:val="00331628"/>
    <w:rsid w:val="003327B2"/>
    <w:rsid w:val="00333EE8"/>
    <w:rsid w:val="00336820"/>
    <w:rsid w:val="00336953"/>
    <w:rsid w:val="0035332A"/>
    <w:rsid w:val="00356022"/>
    <w:rsid w:val="00356C71"/>
    <w:rsid w:val="003605EE"/>
    <w:rsid w:val="003634DF"/>
    <w:rsid w:val="00371A4E"/>
    <w:rsid w:val="00372B60"/>
    <w:rsid w:val="003806A2"/>
    <w:rsid w:val="003843B7"/>
    <w:rsid w:val="00387816"/>
    <w:rsid w:val="003922E5"/>
    <w:rsid w:val="003A171D"/>
    <w:rsid w:val="003A1E89"/>
    <w:rsid w:val="003B2A09"/>
    <w:rsid w:val="003B3B89"/>
    <w:rsid w:val="003B3F1D"/>
    <w:rsid w:val="003C10A0"/>
    <w:rsid w:val="003D51AB"/>
    <w:rsid w:val="003D5827"/>
    <w:rsid w:val="003E47A4"/>
    <w:rsid w:val="003F248B"/>
    <w:rsid w:val="00402FA3"/>
    <w:rsid w:val="0040737A"/>
    <w:rsid w:val="00427369"/>
    <w:rsid w:val="004308A9"/>
    <w:rsid w:val="004312FC"/>
    <w:rsid w:val="0043407C"/>
    <w:rsid w:val="00436370"/>
    <w:rsid w:val="0044088B"/>
    <w:rsid w:val="00445D13"/>
    <w:rsid w:val="004465C2"/>
    <w:rsid w:val="00452C39"/>
    <w:rsid w:val="00454546"/>
    <w:rsid w:val="0046256C"/>
    <w:rsid w:val="004628E5"/>
    <w:rsid w:val="004651C0"/>
    <w:rsid w:val="00466EC1"/>
    <w:rsid w:val="00470296"/>
    <w:rsid w:val="00470D1C"/>
    <w:rsid w:val="00482A30"/>
    <w:rsid w:val="0048773A"/>
    <w:rsid w:val="00492013"/>
    <w:rsid w:val="00493DAB"/>
    <w:rsid w:val="004A19E3"/>
    <w:rsid w:val="004A393C"/>
    <w:rsid w:val="004A453E"/>
    <w:rsid w:val="004A79EA"/>
    <w:rsid w:val="004B1F5A"/>
    <w:rsid w:val="004B340A"/>
    <w:rsid w:val="004B62E4"/>
    <w:rsid w:val="004B7BFE"/>
    <w:rsid w:val="004C6BFE"/>
    <w:rsid w:val="004E369F"/>
    <w:rsid w:val="004E381E"/>
    <w:rsid w:val="004F6CC2"/>
    <w:rsid w:val="005039F6"/>
    <w:rsid w:val="00507AE2"/>
    <w:rsid w:val="00515053"/>
    <w:rsid w:val="005173C0"/>
    <w:rsid w:val="00517567"/>
    <w:rsid w:val="00531A32"/>
    <w:rsid w:val="00533961"/>
    <w:rsid w:val="005352EC"/>
    <w:rsid w:val="00547E73"/>
    <w:rsid w:val="005527D6"/>
    <w:rsid w:val="00555308"/>
    <w:rsid w:val="005631DF"/>
    <w:rsid w:val="00574371"/>
    <w:rsid w:val="00575AB7"/>
    <w:rsid w:val="00577559"/>
    <w:rsid w:val="00582D79"/>
    <w:rsid w:val="00583830"/>
    <w:rsid w:val="00585988"/>
    <w:rsid w:val="00586219"/>
    <w:rsid w:val="00592236"/>
    <w:rsid w:val="00595255"/>
    <w:rsid w:val="00596666"/>
    <w:rsid w:val="005A0B62"/>
    <w:rsid w:val="005A0BA0"/>
    <w:rsid w:val="005A41CD"/>
    <w:rsid w:val="005A791B"/>
    <w:rsid w:val="005B11BD"/>
    <w:rsid w:val="005C2AC4"/>
    <w:rsid w:val="005C5D32"/>
    <w:rsid w:val="005E01B3"/>
    <w:rsid w:val="005E08CA"/>
    <w:rsid w:val="005E2713"/>
    <w:rsid w:val="005E3425"/>
    <w:rsid w:val="005E35F5"/>
    <w:rsid w:val="005E48F9"/>
    <w:rsid w:val="005F00AB"/>
    <w:rsid w:val="006037D7"/>
    <w:rsid w:val="00605748"/>
    <w:rsid w:val="00607B84"/>
    <w:rsid w:val="00607DBC"/>
    <w:rsid w:val="006105F8"/>
    <w:rsid w:val="00613611"/>
    <w:rsid w:val="00622815"/>
    <w:rsid w:val="00624A04"/>
    <w:rsid w:val="00630A90"/>
    <w:rsid w:val="0064047A"/>
    <w:rsid w:val="00642AB0"/>
    <w:rsid w:val="006433DE"/>
    <w:rsid w:val="00645432"/>
    <w:rsid w:val="00653B41"/>
    <w:rsid w:val="00660903"/>
    <w:rsid w:val="00662519"/>
    <w:rsid w:val="006632F8"/>
    <w:rsid w:val="00666FBC"/>
    <w:rsid w:val="00673C41"/>
    <w:rsid w:val="0068438F"/>
    <w:rsid w:val="006849ED"/>
    <w:rsid w:val="006856DA"/>
    <w:rsid w:val="00686CCB"/>
    <w:rsid w:val="00692D11"/>
    <w:rsid w:val="006971E7"/>
    <w:rsid w:val="006A6526"/>
    <w:rsid w:val="006B6228"/>
    <w:rsid w:val="006E2644"/>
    <w:rsid w:val="006E4154"/>
    <w:rsid w:val="006F0DE3"/>
    <w:rsid w:val="006F24DA"/>
    <w:rsid w:val="006F584A"/>
    <w:rsid w:val="006F679C"/>
    <w:rsid w:val="007005E5"/>
    <w:rsid w:val="007011FB"/>
    <w:rsid w:val="0070355C"/>
    <w:rsid w:val="00711075"/>
    <w:rsid w:val="00712D6B"/>
    <w:rsid w:val="007219DB"/>
    <w:rsid w:val="0072279E"/>
    <w:rsid w:val="00730FEA"/>
    <w:rsid w:val="007311B8"/>
    <w:rsid w:val="00731DB4"/>
    <w:rsid w:val="007459B5"/>
    <w:rsid w:val="00753532"/>
    <w:rsid w:val="007559C8"/>
    <w:rsid w:val="00763F6F"/>
    <w:rsid w:val="007672E3"/>
    <w:rsid w:val="007706A3"/>
    <w:rsid w:val="00774EEC"/>
    <w:rsid w:val="007775F8"/>
    <w:rsid w:val="00790A4C"/>
    <w:rsid w:val="00790B2A"/>
    <w:rsid w:val="007916D0"/>
    <w:rsid w:val="007917B1"/>
    <w:rsid w:val="007A1437"/>
    <w:rsid w:val="007A264C"/>
    <w:rsid w:val="007A4907"/>
    <w:rsid w:val="007B46BB"/>
    <w:rsid w:val="007C413B"/>
    <w:rsid w:val="007C4418"/>
    <w:rsid w:val="007C530E"/>
    <w:rsid w:val="007D422F"/>
    <w:rsid w:val="007D4756"/>
    <w:rsid w:val="007E6707"/>
    <w:rsid w:val="008014C5"/>
    <w:rsid w:val="00801614"/>
    <w:rsid w:val="008016A6"/>
    <w:rsid w:val="00805A5E"/>
    <w:rsid w:val="0080732E"/>
    <w:rsid w:val="0081754F"/>
    <w:rsid w:val="00823B65"/>
    <w:rsid w:val="00827E28"/>
    <w:rsid w:val="008302F8"/>
    <w:rsid w:val="0083309B"/>
    <w:rsid w:val="00833F69"/>
    <w:rsid w:val="008369C4"/>
    <w:rsid w:val="00837383"/>
    <w:rsid w:val="008467AB"/>
    <w:rsid w:val="008567AA"/>
    <w:rsid w:val="008573B4"/>
    <w:rsid w:val="00861D7F"/>
    <w:rsid w:val="00862259"/>
    <w:rsid w:val="00865CF2"/>
    <w:rsid w:val="00867145"/>
    <w:rsid w:val="008850AE"/>
    <w:rsid w:val="00885110"/>
    <w:rsid w:val="008902E2"/>
    <w:rsid w:val="008A11B6"/>
    <w:rsid w:val="008A12C9"/>
    <w:rsid w:val="008A2BBC"/>
    <w:rsid w:val="008A3B9C"/>
    <w:rsid w:val="008A48C7"/>
    <w:rsid w:val="008A6390"/>
    <w:rsid w:val="008A6F35"/>
    <w:rsid w:val="008A7A01"/>
    <w:rsid w:val="008A7A7A"/>
    <w:rsid w:val="008B342D"/>
    <w:rsid w:val="008B37B5"/>
    <w:rsid w:val="008B472E"/>
    <w:rsid w:val="008C7298"/>
    <w:rsid w:val="008E4B72"/>
    <w:rsid w:val="008E7321"/>
    <w:rsid w:val="008F76A6"/>
    <w:rsid w:val="00906271"/>
    <w:rsid w:val="0091096F"/>
    <w:rsid w:val="00911A38"/>
    <w:rsid w:val="0091451F"/>
    <w:rsid w:val="00930E48"/>
    <w:rsid w:val="00947882"/>
    <w:rsid w:val="00952A33"/>
    <w:rsid w:val="00954236"/>
    <w:rsid w:val="00960C4B"/>
    <w:rsid w:val="00975122"/>
    <w:rsid w:val="009775B7"/>
    <w:rsid w:val="00977E0F"/>
    <w:rsid w:val="009825E2"/>
    <w:rsid w:val="00984B18"/>
    <w:rsid w:val="00987AD0"/>
    <w:rsid w:val="009933DA"/>
    <w:rsid w:val="00996F1D"/>
    <w:rsid w:val="009A6063"/>
    <w:rsid w:val="009B4482"/>
    <w:rsid w:val="009B5721"/>
    <w:rsid w:val="009C2ACC"/>
    <w:rsid w:val="009D3E10"/>
    <w:rsid w:val="009D4329"/>
    <w:rsid w:val="009D63B1"/>
    <w:rsid w:val="009D7B07"/>
    <w:rsid w:val="009E4B4C"/>
    <w:rsid w:val="009E6E52"/>
    <w:rsid w:val="009F1E5E"/>
    <w:rsid w:val="009F2421"/>
    <w:rsid w:val="009F460E"/>
    <w:rsid w:val="00A031A8"/>
    <w:rsid w:val="00A031D4"/>
    <w:rsid w:val="00A06C34"/>
    <w:rsid w:val="00A11CA3"/>
    <w:rsid w:val="00A204AD"/>
    <w:rsid w:val="00A209A7"/>
    <w:rsid w:val="00A210D6"/>
    <w:rsid w:val="00A259C9"/>
    <w:rsid w:val="00A342CB"/>
    <w:rsid w:val="00A362B0"/>
    <w:rsid w:val="00A43531"/>
    <w:rsid w:val="00A456E3"/>
    <w:rsid w:val="00A510F0"/>
    <w:rsid w:val="00A51FEA"/>
    <w:rsid w:val="00A52270"/>
    <w:rsid w:val="00A52DC4"/>
    <w:rsid w:val="00A55927"/>
    <w:rsid w:val="00A56626"/>
    <w:rsid w:val="00A73274"/>
    <w:rsid w:val="00A768C5"/>
    <w:rsid w:val="00A95DC0"/>
    <w:rsid w:val="00AA6A89"/>
    <w:rsid w:val="00AA755A"/>
    <w:rsid w:val="00AA77AC"/>
    <w:rsid w:val="00AC355D"/>
    <w:rsid w:val="00AC5FB5"/>
    <w:rsid w:val="00AD0D4A"/>
    <w:rsid w:val="00AD2493"/>
    <w:rsid w:val="00AD45D3"/>
    <w:rsid w:val="00AD763C"/>
    <w:rsid w:val="00AE1656"/>
    <w:rsid w:val="00AE38B6"/>
    <w:rsid w:val="00AE4A9E"/>
    <w:rsid w:val="00AE5C98"/>
    <w:rsid w:val="00AE6E6F"/>
    <w:rsid w:val="00AF24D1"/>
    <w:rsid w:val="00B029D9"/>
    <w:rsid w:val="00B068CE"/>
    <w:rsid w:val="00B1379A"/>
    <w:rsid w:val="00B162A5"/>
    <w:rsid w:val="00B21FD5"/>
    <w:rsid w:val="00B225E2"/>
    <w:rsid w:val="00B23657"/>
    <w:rsid w:val="00B24DDA"/>
    <w:rsid w:val="00B41049"/>
    <w:rsid w:val="00B42901"/>
    <w:rsid w:val="00B505D9"/>
    <w:rsid w:val="00B54D81"/>
    <w:rsid w:val="00B602BA"/>
    <w:rsid w:val="00B64D54"/>
    <w:rsid w:val="00B76410"/>
    <w:rsid w:val="00B76747"/>
    <w:rsid w:val="00B80EAF"/>
    <w:rsid w:val="00B86E03"/>
    <w:rsid w:val="00B93715"/>
    <w:rsid w:val="00BA200B"/>
    <w:rsid w:val="00BA6083"/>
    <w:rsid w:val="00BA70AB"/>
    <w:rsid w:val="00BA7261"/>
    <w:rsid w:val="00BB0FFD"/>
    <w:rsid w:val="00BB2A3E"/>
    <w:rsid w:val="00BB2F0C"/>
    <w:rsid w:val="00BB5784"/>
    <w:rsid w:val="00BC0233"/>
    <w:rsid w:val="00BC35F0"/>
    <w:rsid w:val="00BC3666"/>
    <w:rsid w:val="00BD35D4"/>
    <w:rsid w:val="00BD3CF0"/>
    <w:rsid w:val="00BD4CC1"/>
    <w:rsid w:val="00BD6907"/>
    <w:rsid w:val="00BE0AF1"/>
    <w:rsid w:val="00BE61D2"/>
    <w:rsid w:val="00BE6858"/>
    <w:rsid w:val="00BE69C3"/>
    <w:rsid w:val="00BF3126"/>
    <w:rsid w:val="00BF3389"/>
    <w:rsid w:val="00BF41B8"/>
    <w:rsid w:val="00BF7F43"/>
    <w:rsid w:val="00C01025"/>
    <w:rsid w:val="00C0504B"/>
    <w:rsid w:val="00C06C29"/>
    <w:rsid w:val="00C107CD"/>
    <w:rsid w:val="00C11462"/>
    <w:rsid w:val="00C11857"/>
    <w:rsid w:val="00C11A90"/>
    <w:rsid w:val="00C11DC6"/>
    <w:rsid w:val="00C12878"/>
    <w:rsid w:val="00C1744D"/>
    <w:rsid w:val="00C21F80"/>
    <w:rsid w:val="00C255F4"/>
    <w:rsid w:val="00C40FC1"/>
    <w:rsid w:val="00C45AD3"/>
    <w:rsid w:val="00C54259"/>
    <w:rsid w:val="00C60C34"/>
    <w:rsid w:val="00C64B68"/>
    <w:rsid w:val="00C64C0C"/>
    <w:rsid w:val="00C655E1"/>
    <w:rsid w:val="00C663C5"/>
    <w:rsid w:val="00C7274F"/>
    <w:rsid w:val="00C729B9"/>
    <w:rsid w:val="00C86439"/>
    <w:rsid w:val="00C879D5"/>
    <w:rsid w:val="00C94359"/>
    <w:rsid w:val="00C94EE6"/>
    <w:rsid w:val="00CA36E7"/>
    <w:rsid w:val="00CA3A00"/>
    <w:rsid w:val="00CB5DC5"/>
    <w:rsid w:val="00CB7392"/>
    <w:rsid w:val="00CC33DE"/>
    <w:rsid w:val="00CC5ABC"/>
    <w:rsid w:val="00CC7D18"/>
    <w:rsid w:val="00CD15F9"/>
    <w:rsid w:val="00CD51AD"/>
    <w:rsid w:val="00CD7DE1"/>
    <w:rsid w:val="00CE0DF6"/>
    <w:rsid w:val="00CF24D0"/>
    <w:rsid w:val="00CF5896"/>
    <w:rsid w:val="00CF5CCE"/>
    <w:rsid w:val="00D00C19"/>
    <w:rsid w:val="00D035B2"/>
    <w:rsid w:val="00D0611E"/>
    <w:rsid w:val="00D13B58"/>
    <w:rsid w:val="00D15168"/>
    <w:rsid w:val="00D16BC8"/>
    <w:rsid w:val="00D20D89"/>
    <w:rsid w:val="00D23911"/>
    <w:rsid w:val="00D40E6E"/>
    <w:rsid w:val="00D62854"/>
    <w:rsid w:val="00D62E1B"/>
    <w:rsid w:val="00D651D4"/>
    <w:rsid w:val="00D6605F"/>
    <w:rsid w:val="00D67B98"/>
    <w:rsid w:val="00D7252E"/>
    <w:rsid w:val="00D74052"/>
    <w:rsid w:val="00D74B45"/>
    <w:rsid w:val="00D82CFC"/>
    <w:rsid w:val="00D863C9"/>
    <w:rsid w:val="00DA070B"/>
    <w:rsid w:val="00DA0A7C"/>
    <w:rsid w:val="00DA0F01"/>
    <w:rsid w:val="00DA607F"/>
    <w:rsid w:val="00DB5C9C"/>
    <w:rsid w:val="00DC1FF5"/>
    <w:rsid w:val="00DC308D"/>
    <w:rsid w:val="00DC3FFC"/>
    <w:rsid w:val="00DD225B"/>
    <w:rsid w:val="00DD3F1F"/>
    <w:rsid w:val="00DD565D"/>
    <w:rsid w:val="00DD7F9F"/>
    <w:rsid w:val="00DE7D0A"/>
    <w:rsid w:val="00DF14D5"/>
    <w:rsid w:val="00DF222B"/>
    <w:rsid w:val="00E00A17"/>
    <w:rsid w:val="00E04F6C"/>
    <w:rsid w:val="00E07BB0"/>
    <w:rsid w:val="00E21362"/>
    <w:rsid w:val="00E21510"/>
    <w:rsid w:val="00E22684"/>
    <w:rsid w:val="00E24FEF"/>
    <w:rsid w:val="00E274B2"/>
    <w:rsid w:val="00E347CE"/>
    <w:rsid w:val="00E35338"/>
    <w:rsid w:val="00E405CE"/>
    <w:rsid w:val="00E45AD5"/>
    <w:rsid w:val="00E45E07"/>
    <w:rsid w:val="00E47E25"/>
    <w:rsid w:val="00E52628"/>
    <w:rsid w:val="00E529AB"/>
    <w:rsid w:val="00E5627A"/>
    <w:rsid w:val="00E60920"/>
    <w:rsid w:val="00E6532C"/>
    <w:rsid w:val="00E70481"/>
    <w:rsid w:val="00E713F6"/>
    <w:rsid w:val="00E7222A"/>
    <w:rsid w:val="00E7433F"/>
    <w:rsid w:val="00E76EE3"/>
    <w:rsid w:val="00E8000A"/>
    <w:rsid w:val="00E8352D"/>
    <w:rsid w:val="00E913CF"/>
    <w:rsid w:val="00E93D5B"/>
    <w:rsid w:val="00E94105"/>
    <w:rsid w:val="00E97E71"/>
    <w:rsid w:val="00EB3204"/>
    <w:rsid w:val="00EB3E9A"/>
    <w:rsid w:val="00EC7051"/>
    <w:rsid w:val="00EC750B"/>
    <w:rsid w:val="00ED6780"/>
    <w:rsid w:val="00EE6A0B"/>
    <w:rsid w:val="00EF28CC"/>
    <w:rsid w:val="00F0151D"/>
    <w:rsid w:val="00F0763E"/>
    <w:rsid w:val="00F10D0B"/>
    <w:rsid w:val="00F11164"/>
    <w:rsid w:val="00F12F7C"/>
    <w:rsid w:val="00F221AE"/>
    <w:rsid w:val="00F26BE0"/>
    <w:rsid w:val="00F27DB1"/>
    <w:rsid w:val="00F27E22"/>
    <w:rsid w:val="00F41AEC"/>
    <w:rsid w:val="00F44211"/>
    <w:rsid w:val="00F46247"/>
    <w:rsid w:val="00F51112"/>
    <w:rsid w:val="00F5123E"/>
    <w:rsid w:val="00F54C04"/>
    <w:rsid w:val="00F55AFC"/>
    <w:rsid w:val="00F6066B"/>
    <w:rsid w:val="00F61188"/>
    <w:rsid w:val="00F63200"/>
    <w:rsid w:val="00F641D7"/>
    <w:rsid w:val="00F64608"/>
    <w:rsid w:val="00F73093"/>
    <w:rsid w:val="00F739C9"/>
    <w:rsid w:val="00F84073"/>
    <w:rsid w:val="00F86F20"/>
    <w:rsid w:val="00F91F6F"/>
    <w:rsid w:val="00F9798A"/>
    <w:rsid w:val="00FA5454"/>
    <w:rsid w:val="00FC77A8"/>
    <w:rsid w:val="00FD4E59"/>
    <w:rsid w:val="00FD60C4"/>
    <w:rsid w:val="00FD7B90"/>
    <w:rsid w:val="00FE2EEA"/>
    <w:rsid w:val="00FE6E97"/>
    <w:rsid w:val="00FF1FCF"/>
    <w:rsid w:val="00FF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FFBDD"/>
  <w15:chartTrackingRefBased/>
  <w15:docId w15:val="{97E8FBC4-7215-4EBF-9299-A3A9FF1F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767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C04"/>
    <w:pPr>
      <w:keepNext/>
      <w:keepLines/>
      <w:spacing w:before="36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FCE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4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9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9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9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9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9EE"/>
  </w:style>
  <w:style w:type="paragraph" w:styleId="Footer">
    <w:name w:val="footer"/>
    <w:basedOn w:val="Normal"/>
    <w:link w:val="FooterChar"/>
    <w:uiPriority w:val="99"/>
    <w:unhideWhenUsed/>
    <w:rsid w:val="00207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9EE"/>
  </w:style>
  <w:style w:type="character" w:customStyle="1" w:styleId="Heading1Char">
    <w:name w:val="Heading 1 Char"/>
    <w:basedOn w:val="DefaultParagraphFont"/>
    <w:link w:val="Heading1"/>
    <w:uiPriority w:val="9"/>
    <w:rsid w:val="00F54C04"/>
    <w:rPr>
      <w:rFonts w:eastAsiaTheme="majorEastAsia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1B07E6"/>
    <w:pPr>
      <w:ind w:left="720"/>
      <w:contextualSpacing/>
    </w:pPr>
  </w:style>
  <w:style w:type="paragraph" w:customStyle="1" w:styleId="LabTitles">
    <w:name w:val="LabTitles"/>
    <w:basedOn w:val="Normal"/>
    <w:link w:val="LabTitlesChar"/>
    <w:uiPriority w:val="99"/>
    <w:qFormat/>
    <w:rsid w:val="00204767"/>
    <w:pPr>
      <w:tabs>
        <w:tab w:val="left" w:pos="1440"/>
        <w:tab w:val="left" w:pos="1620"/>
      </w:tabs>
      <w:spacing w:after="0" w:line="240" w:lineRule="auto"/>
      <w:ind w:left="1620" w:hanging="1620"/>
      <w:jc w:val="left"/>
    </w:pPr>
    <w:rPr>
      <w:rFonts w:ascii="Calibri" w:hAnsi="Calibri" w:cs="Arial"/>
      <w:b/>
    </w:rPr>
  </w:style>
  <w:style w:type="paragraph" w:customStyle="1" w:styleId="LabTitlesText">
    <w:name w:val="LabTitlesText"/>
    <w:link w:val="LabTitlesTextChar"/>
    <w:uiPriority w:val="99"/>
    <w:qFormat/>
    <w:rsid w:val="00204767"/>
    <w:pPr>
      <w:spacing w:after="80" w:line="240" w:lineRule="auto"/>
    </w:pPr>
    <w:rPr>
      <w:rFonts w:ascii="Calibri" w:hAnsi="Calibri" w:cs="Arial"/>
      <w:sz w:val="24"/>
    </w:rPr>
  </w:style>
  <w:style w:type="character" w:customStyle="1" w:styleId="LabTitlesChar">
    <w:name w:val="LabTitles Char"/>
    <w:basedOn w:val="DefaultParagraphFont"/>
    <w:link w:val="LabTitles"/>
    <w:uiPriority w:val="99"/>
    <w:rsid w:val="00204767"/>
    <w:rPr>
      <w:rFonts w:ascii="Calibri" w:hAnsi="Calibri" w:cs="Arial"/>
      <w:b/>
      <w:sz w:val="24"/>
    </w:rPr>
  </w:style>
  <w:style w:type="character" w:customStyle="1" w:styleId="LabTitlesTextChar">
    <w:name w:val="LabTitlesText Char"/>
    <w:basedOn w:val="LabTitlesChar"/>
    <w:link w:val="LabTitlesText"/>
    <w:uiPriority w:val="99"/>
    <w:rsid w:val="00204767"/>
    <w:rPr>
      <w:rFonts w:ascii="Calibri" w:hAnsi="Calibri" w:cs="Arial"/>
      <w:b w:val="0"/>
      <w:sz w:val="24"/>
    </w:rPr>
  </w:style>
  <w:style w:type="table" w:styleId="TableGrid">
    <w:name w:val="Table Grid"/>
    <w:basedOn w:val="TableNormal"/>
    <w:uiPriority w:val="59"/>
    <w:rsid w:val="00CD51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54C04"/>
    <w:pPr>
      <w:spacing w:before="240" w:after="0"/>
      <w:jc w:val="left"/>
      <w:outlineLvl w:val="9"/>
    </w:pPr>
    <w:rPr>
      <w:rFonts w:asciiTheme="majorHAnsi" w:hAnsiTheme="majorHAnsi"/>
      <w:b w:val="0"/>
      <w:color w:val="2E74B5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54C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4C0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1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1A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32FCE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14D5"/>
    <w:rPr>
      <w:rFonts w:asciiTheme="majorHAnsi" w:eastAsiaTheme="majorEastAsia" w:hAnsiTheme="majorHAnsi" w:cstheme="majorBidi"/>
      <w:b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5AD2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CF5896"/>
  </w:style>
  <w:style w:type="paragraph" w:styleId="BlockText">
    <w:name w:val="Block Text"/>
    <w:basedOn w:val="Normal"/>
    <w:uiPriority w:val="99"/>
    <w:semiHidden/>
    <w:unhideWhenUsed/>
    <w:rsid w:val="00CF5896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F58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F5896"/>
    <w:rPr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F589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F5896"/>
    <w:rPr>
      <w:sz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F589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F589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F589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F5896"/>
    <w:rPr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F589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F5896"/>
    <w:rPr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F589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F5896"/>
    <w:rPr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F589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F5896"/>
    <w:rPr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F58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F589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58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F589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F5896"/>
    <w:rPr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58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58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58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589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5896"/>
  </w:style>
  <w:style w:type="character" w:customStyle="1" w:styleId="DateChar">
    <w:name w:val="Date Char"/>
    <w:basedOn w:val="DefaultParagraphFont"/>
    <w:link w:val="Date"/>
    <w:uiPriority w:val="99"/>
    <w:semiHidden/>
    <w:rsid w:val="00CF5896"/>
    <w:rPr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F589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F589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F589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F5896"/>
    <w:rPr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89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89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F589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F589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589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5896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96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96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96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96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F589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F5896"/>
    <w:rPr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8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89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F5896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F589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9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96"/>
    <w:rPr>
      <w:i/>
      <w:iCs/>
      <w:color w:val="5B9BD5" w:themeColor="accent1"/>
      <w:sz w:val="24"/>
    </w:rPr>
  </w:style>
  <w:style w:type="paragraph" w:styleId="List">
    <w:name w:val="List"/>
    <w:basedOn w:val="Normal"/>
    <w:uiPriority w:val="99"/>
    <w:semiHidden/>
    <w:unhideWhenUsed/>
    <w:rsid w:val="00CF589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F589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F589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F589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F589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CF5896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F5896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F5896"/>
    <w:pPr>
      <w:numPr>
        <w:numId w:val="1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F5896"/>
    <w:pPr>
      <w:numPr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F5896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F589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F589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F589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F589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F589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CF5896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F5896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F5896"/>
    <w:pPr>
      <w:numPr>
        <w:numId w:val="2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F5896"/>
    <w:pPr>
      <w:numPr>
        <w:numId w:val="2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F5896"/>
    <w:pPr>
      <w:numPr>
        <w:numId w:val="2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CF589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F589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F58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F589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CF5896"/>
    <w:pPr>
      <w:spacing w:after="0" w:line="240" w:lineRule="auto"/>
      <w:jc w:val="both"/>
    </w:pPr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CF589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CF589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F589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F5896"/>
    <w:rPr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F58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F589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F589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896"/>
    <w:rPr>
      <w:i/>
      <w:iCs/>
      <w:color w:val="404040" w:themeColor="text1" w:themeTint="BF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F589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F5896"/>
    <w:rPr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F589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F5896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96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F5896"/>
    <w:rPr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F5896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F589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CF58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F589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58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F589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F589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F589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F589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F589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F589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F5896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y%20Lim\Dropbox\School%20Work\SDipBBDA\2019%20S1\ITD253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3F6B0-95BF-4474-990F-382C20960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253</TotalTime>
  <Pages>1</Pages>
  <Words>97</Words>
  <Characters>573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Evy Lim</dc:creator>
  <cp:keywords/>
  <dc:description/>
  <cp:lastModifiedBy>Vincent MACK (NYP)</cp:lastModifiedBy>
  <cp:revision>9</cp:revision>
  <cp:lastPrinted>2023-04-20T08:54:00Z</cp:lastPrinted>
  <dcterms:created xsi:type="dcterms:W3CDTF">2023-11-15T01:50:00Z</dcterms:created>
  <dcterms:modified xsi:type="dcterms:W3CDTF">2025-11-24T06:34:00Z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4,6,7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2023-04-20T07:52:14Z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e1e43b35-52cb-4e51-9d6d-8f1e249dc0f5</vt:lpwstr>
  </property>
  <property fmtid="{D5CDD505-2E9C-101B-9397-08002B2CF9AE}" pid="11" name="MSIP_Label_babe128f-e2ab-4b18-9c62-301caee5e80a_ContentBits">
    <vt:lpwstr>1</vt:lpwstr>
  </property>
</Properties>
</file>